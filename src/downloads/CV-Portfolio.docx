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43FC3" w14:textId="77777777" w:rsidR="0063784D" w:rsidRDefault="0063784D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540140A8" wp14:editId="4CB7BB4B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7779385" cy="10064750"/>
                <wp:effectExtent l="0" t="0" r="2540" b="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9385" cy="10064750"/>
                          <a:chOff x="0" y="0"/>
                          <a:chExt cx="7779385" cy="10064750"/>
                        </a:xfrm>
                      </wpg:grpSpPr>
                      <wps:wsp>
                        <wps:cNvPr id="6" name="Freeform 3" descr="decorative element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" descr="decorative element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5" descr="decorative element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6" descr="decorative element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7" descr="decorative element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8" descr="decorative element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oup 1" descr="decorative element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ircle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ircle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ircle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ircle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ircle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ircle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ircle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ircle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ircle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ircle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ine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ircle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ircle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ircle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ircle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ircle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ircle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ircle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ircle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Shape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ircle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ircle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ircle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ircle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ircle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ircle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ircle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Shape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Shape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ircle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ircle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ircle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Shape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ircle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Shape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Shape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Shape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Shape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ircle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ircle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ircle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Shape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ircle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ircle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ircle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ircle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ircle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ircle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ircle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ircle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ircle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ircle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ircle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ircle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ircle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ircle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ircle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ircle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ircle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ircle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ircle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ine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ircle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ircle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ircle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ircle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ircle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ircle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ircle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ircle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ircle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ircle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ine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ircle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ircle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ircle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ircle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ircle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ircle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ircle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ircle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Shape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ircle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ircle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ircle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ircle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ircle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ircle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ircle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ircle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ircle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ircle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ircle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ircle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ircle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ircle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ircle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ircle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ine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ircle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ircle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ircle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ircle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ircle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ircle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ircle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ine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ircle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ircle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ircle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Shape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ircle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ircle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ircle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ine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Shape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ircle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ircle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ircle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ircle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ine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ircle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ircle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ircle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ircle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ircle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ircle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ircle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ircle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ircle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ircle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ircle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ircle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ircle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ircle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ircle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ircle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ircle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ircle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ircle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ircle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ircle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ircle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ircle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ircle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ircle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ircle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ircle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ircle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ircle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ircle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ircle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ircle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ircle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ircle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ircle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ircle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ircle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ircle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ircle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ircle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ircle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ircle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ircle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ircle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ircle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ircle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ircle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ircle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ircle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ircle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ine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ircle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2D2590F4" id="Group 1" o:spid="_x0000_s1026" alt="&quot;&quot;" style="position:absolute;margin-left:0;margin-top:-36pt;width:612.55pt;height:792.5pt;z-index:-251646976;mso-width-percent:1000;mso-height-percent:1000;mso-position-horizont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">
  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  <v:path arrowok="t" o:connecttype="custom" o:connectlocs="0,8141335;2581910,8141335;2581910,0;0,0;0,8141335" o:connectangles="0,0,0,0,0"/>
                </v:shape>
  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  <v:path arrowok="t" o:connecttype="custom" o:connectlocs="0,1916430;7772400,1916430;7772400,0;0,0;0,1916430" o:connectangles="0,0,0,0,0"/>
                </v:shape>
  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  <v:stroke miterlimit="4" joinstyle="miter"/>
                  </v:line>
  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  <v:stroke miterlimit="4" joinstyle="miter"/>
                    <v:path arrowok="t" o:extrusionok="f" o:connecttype="custom" o:connectlocs="59056,63501;59056,63501;59056,63501;59056,63501" o:connectangles="0,90,180,270"/>
                  </v:shape>
  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  <v:stroke miterlimit="4" joinstyle="miter"/>
                    <v:path arrowok="t" o:extrusionok="f" o:connecttype="custom" o:connectlocs="66041,52705;66041,52705;66041,52705;66041,52705" o:connectangles="0,90,180,270"/>
                  </v:shape>
  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  <v:stroke miterlimit="4" joinstyle="miter"/>
                    <v:path arrowok="t" o:extrusionok="f" o:connecttype="custom" o:connectlocs="14606,57785;14606,57785;14606,57785;14606,57785" o:connectangles="0,90,180,270"/>
                  </v:shape>
  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  <v:stroke miterlimit="4" joinstyle="miter"/>
                    <v:path arrowok="t" o:extrusionok="f" o:connecttype="custom" o:connectlocs="69216,83201;69216,83201;69216,83201;69216,83201" o:connectangles="0,90,180,270"/>
                  </v:shape>
  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  <v:stroke miterlimit="4" joinstyle="miter"/>
                    <v:path arrowok="t" o:extrusionok="f" o:connecttype="custom" o:connectlocs="24766,82550;24766,82550;24766,82550;24766,82550" o:connectangles="0,90,180,270"/>
                  </v:shape>
  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  <v:stroke miterlimit="4" joinstyle="miter"/>
                    <v:path arrowok="t" o:extrusionok="f" o:connecttype="custom" o:connectlocs="78741,103506;78741,103506;78741,103506;78741,103506" o:connectangles="0,90,180,270"/>
                  </v:shape>
  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  <v:stroke miterlimit="4" joinstyle="miter"/>
                    <v:path arrowok="t" o:extrusionok="f" o:connecttype="custom" o:connectlocs="127001,70486;127001,70486;127001,70486;127001,70486" o:connectangles="0,90,180,270"/>
                  </v:shape>
  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  <v:stroke miterlimit="4" joinstyle="miter"/>
                    <v:path arrowok="t" o:extrusionok="f" o:connecttype="custom" o:connectlocs="87631,63501;87631,63501;87631,63501;87631,63501" o:connectangles="0,90,180,270"/>
                  </v:shape>
  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  <v:stroke miterlimit="4" joinstyle="miter"/>
                    <v:path arrowok="t" o:extrusionok="f" o:connecttype="custom" o:connectlocs="76200,57785;76200,57785;76200,57785;76200,57785" o:connectangles="0,90,180,270"/>
                  </v:shape>
  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  <v:stroke miterlimit="4" joinstyle="miter"/>
                  </v:line>
  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  <v:stroke miterlimit="4" joinstyle="miter"/>
                  </v:line>
  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  <v:stroke miterlimit="4" joinstyle="miter"/>
                    <v:path arrowok="t" o:extrusionok="f" o:connecttype="custom" o:connectlocs="55881,47626;55881,47626;55881,47626;55881,47626" o:connectangles="0,90,180,270"/>
                  </v:shape>
  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  <v:stroke miterlimit="4" joinstyle="miter"/>
                  </v:line>
  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  <v:stroke miterlimit="4" joinstyle="miter"/>
                  </v:line>
  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  <v:stroke miterlimit="4" joinstyle="miter"/>
                    <v:path arrowok="t" o:extrusionok="f" o:connecttype="custom" o:connectlocs="4446,30481;4446,30481;4446,30481;4446,30481" o:connectangles="0,90,180,270"/>
                  </v:shape>
  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  <v:stroke miterlimit="4" joinstyle="miter"/>
                  </v:line>
  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  <v:stroke miterlimit="4" joinstyle="miter"/>
                    <v:path arrowok="t" o:extrusionok="f" o:connecttype="custom" o:connectlocs="46991,43181;46991,43181;46991,43181;46991,43181" o:connectangles="0,90,180,270"/>
                  </v:shape>
  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  <v:stroke miterlimit="4" joinstyle="miter"/>
                  </v:line>
  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  <v:stroke miterlimit="4" joinstyle="miter"/>
                  </v:line>
  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</v:group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070"/>
        <w:gridCol w:w="832"/>
        <w:gridCol w:w="525"/>
        <w:gridCol w:w="2463"/>
      </w:tblGrid>
      <w:tr w:rsidR="002E4AFC" w:rsidRPr="002E4AFC" w14:paraId="11B1C221" w14:textId="77777777" w:rsidTr="00760793">
        <w:trPr>
          <w:trHeight w:val="108"/>
          <w:jc w:val="center"/>
        </w:trPr>
        <w:tc>
          <w:tcPr>
            <w:tcW w:w="6945" w:type="dxa"/>
            <w:gridSpan w:val="2"/>
          </w:tcPr>
          <w:p w14:paraId="514EEAF7" w14:textId="7B67DC32" w:rsidR="002E4AFC" w:rsidRPr="002E4AFC" w:rsidRDefault="006B278F" w:rsidP="002E4AFC">
            <w:pPr>
              <w:pStyle w:val="Title"/>
            </w:pPr>
            <w:r>
              <w:t>Scott</w:t>
            </w:r>
            <w:r w:rsidR="002E4AFC" w:rsidRPr="002E4AFC">
              <w:br/>
            </w:r>
            <w:r>
              <w:t>Zangenberg</w:t>
            </w:r>
          </w:p>
        </w:tc>
        <w:tc>
          <w:tcPr>
            <w:tcW w:w="2945" w:type="dxa"/>
            <w:gridSpan w:val="2"/>
            <w:vMerge w:val="restart"/>
            <w:vAlign w:val="bottom"/>
          </w:tcPr>
          <w:p w14:paraId="5B98D860" w14:textId="77777777"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D3198E" wp14:editId="38459569">
                  <wp:extent cx="1634490" cy="1634490"/>
                  <wp:effectExtent l="57150" t="57150" r="60960" b="60960"/>
                  <wp:docPr id="1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595" cy="163759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14:paraId="4EF5103A" w14:textId="77777777" w:rsidTr="0063784D">
        <w:trPr>
          <w:trHeight w:val="1262"/>
          <w:jc w:val="center"/>
        </w:trPr>
        <w:tc>
          <w:tcPr>
            <w:tcW w:w="6106" w:type="dxa"/>
          </w:tcPr>
          <w:p w14:paraId="6B712B00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39" w:type="dxa"/>
          </w:tcPr>
          <w:p w14:paraId="6F8B95FC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45" w:type="dxa"/>
            <w:gridSpan w:val="2"/>
            <w:vMerge/>
          </w:tcPr>
          <w:p w14:paraId="5905CF78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14:paraId="74C37C68" w14:textId="77777777" w:rsidTr="0063784D">
        <w:trPr>
          <w:trHeight w:val="982"/>
          <w:jc w:val="center"/>
        </w:trPr>
        <w:tc>
          <w:tcPr>
            <w:tcW w:w="6106" w:type="dxa"/>
            <w:vMerge w:val="restart"/>
          </w:tcPr>
          <w:p w14:paraId="67E7D836" w14:textId="3D9B03D1" w:rsidR="00F71D66" w:rsidRPr="000F7D04" w:rsidRDefault="00F71D66" w:rsidP="00F71D66">
            <w:pPr>
              <w:pStyle w:val="Heading2"/>
            </w:pPr>
            <w:r>
              <w:t>Personal profile</w:t>
            </w:r>
          </w:p>
          <w:p w14:paraId="31156C65" w14:textId="0AF36101" w:rsidR="006E23B3" w:rsidRDefault="00B46CD9" w:rsidP="006E23B3">
            <w:r>
              <w:t xml:space="preserve">I’m a gamer who loves to program. I generally program in a framework called React.js. When I’m not </w:t>
            </w:r>
            <w:r w:rsidR="00D70BFC">
              <w:t>programming,</w:t>
            </w:r>
            <w:r>
              <w:t xml:space="preserve"> I generally play </w:t>
            </w:r>
            <w:r w:rsidR="00D70BFC">
              <w:t>video</w:t>
            </w:r>
            <w:r>
              <w:t>games with friends or by myself. I love to print</w:t>
            </w:r>
            <w:r w:rsidR="00760793">
              <w:t xml:space="preserve"> </w:t>
            </w:r>
            <w:r>
              <w:t xml:space="preserve">3D things and work </w:t>
            </w:r>
            <w:r w:rsidR="00760793">
              <w:t>on my</w:t>
            </w:r>
            <w:r>
              <w:t xml:space="preserve"> </w:t>
            </w:r>
            <w:r w:rsidR="00D70BFC">
              <w:t xml:space="preserve">dedicated server pc. When I’m not gaming or programming, I generally just go out and walk around the city listening to music or playing pool with my friends. </w:t>
            </w:r>
          </w:p>
          <w:p w14:paraId="7EC79C01" w14:textId="77777777" w:rsidR="00760793" w:rsidRDefault="00760793" w:rsidP="006E23B3"/>
          <w:p w14:paraId="0775CB49" w14:textId="46B5111F" w:rsidR="006E23B3" w:rsidRPr="000F7D04" w:rsidRDefault="006E23B3" w:rsidP="00B93C94">
            <w:pPr>
              <w:pStyle w:val="Heading2"/>
            </w:pPr>
            <w:r w:rsidRPr="000F7D04">
              <w:t>Education</w:t>
            </w:r>
          </w:p>
          <w:p w14:paraId="4D0458E1" w14:textId="0029F7E7" w:rsidR="006E23B3" w:rsidRDefault="00B46CD9" w:rsidP="006E23B3">
            <w:pPr>
              <w:pStyle w:val="ListBullet"/>
              <w:numPr>
                <w:ilvl w:val="0"/>
                <w:numId w:val="23"/>
              </w:numPr>
            </w:pPr>
            <w:r>
              <w:t>Sep.2008-June.2012</w:t>
            </w:r>
            <w:r w:rsidR="00C80EF6">
              <w:t xml:space="preserve"> - </w:t>
            </w:r>
            <w:r w:rsidR="00B93C94">
              <w:t>Sunny view</w:t>
            </w:r>
            <w:r>
              <w:t>, Primary &amp; Secondary</w:t>
            </w:r>
          </w:p>
          <w:p w14:paraId="52C6E7BB" w14:textId="0FF777CC" w:rsidR="00C80EF6" w:rsidRDefault="00B46CD9" w:rsidP="006E23B3">
            <w:pPr>
              <w:pStyle w:val="ListBullet"/>
              <w:numPr>
                <w:ilvl w:val="0"/>
                <w:numId w:val="23"/>
              </w:numPr>
            </w:pPr>
            <w:r>
              <w:t>Sep.2012-June.2018</w:t>
            </w:r>
            <w:r w:rsidR="00C80EF6">
              <w:t xml:space="preserve"> - Ark Christian school</w:t>
            </w:r>
            <w:r>
              <w:t>, Secondary &amp; IGCSE</w:t>
            </w:r>
          </w:p>
          <w:p w14:paraId="762EEB86" w14:textId="12D0BC59" w:rsidR="00B46CD9" w:rsidRPr="00760793" w:rsidRDefault="00B46CD9" w:rsidP="00760793">
            <w:pPr>
              <w:pStyle w:val="ListBullet"/>
              <w:rPr>
                <w:rFonts w:ascii="Arial" w:eastAsia="Arial" w:hAnsi="Arial" w:cs="Arial"/>
                <w:lang w:val="da-DK"/>
              </w:rPr>
            </w:pPr>
            <w:r w:rsidRPr="00760793">
              <w:rPr>
                <w:lang w:val="da-DK"/>
              </w:rPr>
              <w:t xml:space="preserve">Aug.2018-Nov.2018 </w:t>
            </w:r>
            <w:r w:rsidR="00C80EF6" w:rsidRPr="00760793">
              <w:rPr>
                <w:lang w:val="da-DK"/>
              </w:rPr>
              <w:t>- Skals efterskole</w:t>
            </w:r>
            <w:r w:rsidRPr="00760793">
              <w:rPr>
                <w:rFonts w:ascii="Arial" w:eastAsia="Arial" w:hAnsi="Arial" w:cs="Arial"/>
                <w:lang w:val="da-DK"/>
              </w:rPr>
              <w:t>, IGCS</w:t>
            </w:r>
            <w:r w:rsidRPr="00760793">
              <w:rPr>
                <w:rFonts w:ascii="Arial" w:eastAsia="Arial" w:hAnsi="Arial"/>
                <w:lang w:val="da-DK"/>
              </w:rPr>
              <w:t>E</w:t>
            </w:r>
          </w:p>
          <w:p w14:paraId="54C8B94F" w14:textId="5B4EF5B1" w:rsidR="00C80EF6" w:rsidRDefault="00B46CD9" w:rsidP="006E23B3">
            <w:pPr>
              <w:pStyle w:val="ListBullet"/>
              <w:numPr>
                <w:ilvl w:val="0"/>
                <w:numId w:val="23"/>
              </w:numPr>
            </w:pPr>
            <w:r>
              <w:t>Aug.2020-June.2021</w:t>
            </w:r>
            <w:r w:rsidR="00C80EF6">
              <w:t xml:space="preserve"> - </w:t>
            </w:r>
            <w:r>
              <w:rPr>
                <w:rFonts w:ascii="Arial" w:eastAsia="Arial" w:hAnsi="Arial" w:cs="Arial"/>
              </w:rPr>
              <w:t>Pre-IB in Grenaa Gymnasium</w:t>
            </w:r>
          </w:p>
          <w:p w14:paraId="3D7EC89D" w14:textId="7BF5E9AD" w:rsidR="00C80EF6" w:rsidRDefault="00B46CD9" w:rsidP="006E23B3">
            <w:pPr>
              <w:pStyle w:val="ListBullet"/>
              <w:numPr>
                <w:ilvl w:val="0"/>
                <w:numId w:val="23"/>
              </w:numPr>
            </w:pPr>
            <w:r>
              <w:t>Aug.</w:t>
            </w:r>
            <w:r w:rsidR="00C80EF6">
              <w:t>2021-</w:t>
            </w:r>
            <w:r>
              <w:t>Janurary.</w:t>
            </w:r>
            <w:r w:rsidR="00C80EF6">
              <w:t>20</w:t>
            </w:r>
            <w:r>
              <w:t>24</w:t>
            </w:r>
            <w:r w:rsidR="00C80EF6">
              <w:t xml:space="preserve"> - 3D college</w:t>
            </w:r>
            <w:r>
              <w:t>, Web developer &amp; multimedia integrator</w:t>
            </w:r>
          </w:p>
          <w:p w14:paraId="3AD293C5" w14:textId="77777777" w:rsidR="006E23B3" w:rsidRDefault="006E23B3" w:rsidP="006E23B3"/>
          <w:p w14:paraId="71C9E50A" w14:textId="18B88D2E" w:rsidR="00F71D66" w:rsidRDefault="00F71D66" w:rsidP="00F71D66">
            <w:pPr>
              <w:pStyle w:val="Heading2"/>
            </w:pPr>
            <w:r>
              <w:t xml:space="preserve">Work </w:t>
            </w:r>
            <w:r w:rsidRPr="000F7D04">
              <w:t>Experience</w:t>
            </w:r>
          </w:p>
          <w:p w14:paraId="69649F60" w14:textId="77777777" w:rsidR="00F71D66" w:rsidRDefault="00F71D66" w:rsidP="00F71D66">
            <w:pPr>
              <w:pStyle w:val="Dates"/>
            </w:pPr>
          </w:p>
          <w:p w14:paraId="544311B2" w14:textId="78359639" w:rsidR="00F71D66" w:rsidRPr="00760793" w:rsidRDefault="00F71D66" w:rsidP="00760793">
            <w:pPr>
              <w:pStyle w:val="ListBullet"/>
              <w:rPr>
                <w:rStyle w:val="Strong"/>
                <w:b w:val="0"/>
                <w:bCs w:val="0"/>
                <w:color w:val="auto"/>
              </w:rPr>
            </w:pPr>
            <w:r w:rsidRPr="00760793">
              <w:rPr>
                <w:rStyle w:val="Strong"/>
                <w:b w:val="0"/>
                <w:bCs w:val="0"/>
                <w:color w:val="auto"/>
              </w:rPr>
              <w:t xml:space="preserve">Cleaner at a place called Crispy Cod down by the beach in Spain for </w:t>
            </w:r>
            <w:r w:rsidR="00203AD8">
              <w:rPr>
                <w:rStyle w:val="Strong"/>
                <w:b w:val="0"/>
                <w:bCs w:val="0"/>
                <w:color w:val="auto"/>
              </w:rPr>
              <w:t>the summer</w:t>
            </w:r>
            <w:r w:rsidRPr="00760793">
              <w:rPr>
                <w:rStyle w:val="Strong"/>
                <w:b w:val="0"/>
                <w:bCs w:val="0"/>
                <w:color w:val="auto"/>
              </w:rPr>
              <w:t>.</w:t>
            </w:r>
          </w:p>
          <w:p w14:paraId="237D6BA9" w14:textId="77777777" w:rsidR="00760793" w:rsidRPr="005B549E" w:rsidRDefault="00760793" w:rsidP="00760793">
            <w:pPr>
              <w:pStyle w:val="ListBullet"/>
              <w:numPr>
                <w:ilvl w:val="0"/>
                <w:numId w:val="0"/>
              </w:numPr>
              <w:ind w:left="360"/>
              <w:rPr>
                <w:rStyle w:val="Strong"/>
                <w:b w:val="0"/>
                <w:bCs w:val="0"/>
                <w:color w:val="auto"/>
              </w:rPr>
            </w:pPr>
          </w:p>
          <w:p w14:paraId="2C0AC21E" w14:textId="577810AC" w:rsidR="00F71D66" w:rsidRDefault="00F71D66" w:rsidP="00760793">
            <w:pPr>
              <w:pStyle w:val="ListBullet"/>
            </w:pPr>
            <w:r>
              <w:t>Help my dad with a</w:t>
            </w:r>
            <w:r w:rsidR="00203AD8">
              <w:t xml:space="preserve"> big</w:t>
            </w:r>
            <w:r>
              <w:t xml:space="preserve"> reconstruction job in an apartment room.</w:t>
            </w:r>
          </w:p>
          <w:p w14:paraId="6B0C2322" w14:textId="77777777" w:rsidR="00760793" w:rsidRDefault="00760793" w:rsidP="00760793">
            <w:pPr>
              <w:pStyle w:val="ListBullet"/>
              <w:numPr>
                <w:ilvl w:val="0"/>
                <w:numId w:val="0"/>
              </w:numPr>
            </w:pPr>
          </w:p>
          <w:p w14:paraId="7C398E4B" w14:textId="54B98E59" w:rsidR="006E23B3" w:rsidRDefault="00D70BFC" w:rsidP="00D70BFC">
            <w:pPr>
              <w:pStyle w:val="Heading2"/>
            </w:pPr>
            <w:r>
              <w:t>Importing info</w:t>
            </w:r>
          </w:p>
          <w:p w14:paraId="4D5CCAB9" w14:textId="555FC921" w:rsidR="00D70BFC" w:rsidRPr="00D70BFC" w:rsidRDefault="00D70BFC" w:rsidP="00D70BFC"/>
          <w:p w14:paraId="12C80EC9" w14:textId="60AAE592" w:rsidR="00D70BFC" w:rsidRPr="00760793" w:rsidRDefault="00D70BFC" w:rsidP="00760793">
            <w:pPr>
              <w:pStyle w:val="ListBullet"/>
              <w:rPr>
                <w:rStyle w:val="Strong"/>
                <w:b w:val="0"/>
                <w:bCs w:val="0"/>
                <w:color w:val="auto"/>
              </w:rPr>
            </w:pPr>
            <w:r w:rsidRPr="00760793">
              <w:rPr>
                <w:rStyle w:val="Strong"/>
                <w:b w:val="0"/>
                <w:bCs w:val="0"/>
                <w:color w:val="auto"/>
              </w:rPr>
              <w:t>Due to me having a kidney transplant, I require to take medicine 2 times a day generally around</w:t>
            </w:r>
            <w:r w:rsidR="00760793">
              <w:rPr>
                <w:rStyle w:val="Strong"/>
                <w:b w:val="0"/>
                <w:bCs w:val="0"/>
                <w:color w:val="auto"/>
              </w:rPr>
              <w:t xml:space="preserve"> </w:t>
            </w:r>
            <w:r w:rsidRPr="00760793">
              <w:rPr>
                <w:rStyle w:val="Strong"/>
                <w:b w:val="0"/>
                <w:bCs w:val="0"/>
                <w:color w:val="auto"/>
              </w:rPr>
              <w:t>10:00 am and 10:00 pm</w:t>
            </w:r>
          </w:p>
          <w:p w14:paraId="0B180F7D" w14:textId="77777777" w:rsidR="00760793" w:rsidRPr="00D70BFC" w:rsidRDefault="00760793" w:rsidP="00760793">
            <w:pPr>
              <w:pStyle w:val="ListBullet"/>
              <w:numPr>
                <w:ilvl w:val="0"/>
                <w:numId w:val="0"/>
              </w:numPr>
              <w:ind w:left="360"/>
              <w:rPr>
                <w:rStyle w:val="Strong"/>
                <w:sz w:val="24"/>
                <w:szCs w:val="24"/>
              </w:rPr>
            </w:pPr>
          </w:p>
          <w:p w14:paraId="42591EE1" w14:textId="246B6385" w:rsidR="00D70BFC" w:rsidRPr="00760793" w:rsidRDefault="00D70BFC" w:rsidP="00760793">
            <w:pPr>
              <w:pStyle w:val="ListBullet"/>
              <w:rPr>
                <w:rStyle w:val="Strong"/>
                <w:b w:val="0"/>
                <w:bCs w:val="0"/>
                <w:color w:val="auto"/>
              </w:rPr>
            </w:pPr>
            <w:r w:rsidRPr="00760793">
              <w:rPr>
                <w:rStyle w:val="Strong"/>
                <w:b w:val="0"/>
                <w:bCs w:val="0"/>
                <w:color w:val="auto"/>
              </w:rPr>
              <w:t>I also need to get my blood test every month and a call</w:t>
            </w:r>
            <w:r w:rsidR="00760793" w:rsidRPr="00760793">
              <w:rPr>
                <w:rStyle w:val="Strong"/>
                <w:b w:val="0"/>
                <w:bCs w:val="0"/>
                <w:color w:val="auto"/>
              </w:rPr>
              <w:t>/meetup</w:t>
            </w:r>
            <w:r w:rsidRPr="00760793">
              <w:rPr>
                <w:rStyle w:val="Strong"/>
                <w:b w:val="0"/>
                <w:bCs w:val="0"/>
                <w:color w:val="auto"/>
              </w:rPr>
              <w:t xml:space="preserve"> with my doctor a few days after my blood test to talk about medicine changes and such. This I will need to do for the rest of my life.</w:t>
            </w:r>
          </w:p>
        </w:tc>
        <w:tc>
          <w:tcPr>
            <w:tcW w:w="839" w:type="dxa"/>
            <w:vMerge w:val="restart"/>
          </w:tcPr>
          <w:p w14:paraId="70026C7C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2808CD94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14:paraId="6EEC615B" w14:textId="77777777" w:rsidTr="0063784D">
        <w:trPr>
          <w:trHeight w:val="605"/>
          <w:jc w:val="center"/>
        </w:trPr>
        <w:tc>
          <w:tcPr>
            <w:tcW w:w="6106" w:type="dxa"/>
            <w:vMerge/>
          </w:tcPr>
          <w:p w14:paraId="0A88933A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3484CBD9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658D0B03" w14:textId="77777777"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3784D" w:rsidRPr="00B46CD9" w14:paraId="1DB8CEF1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7D5FD624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60A72D78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08884152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4B93CEA3" wp14:editId="006B2453">
                      <wp:extent cx="154940" cy="201930"/>
                      <wp:effectExtent l="0" t="0" r="0" b="7620"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A6EE8E" id="Shape" o:spid="_x0000_s1026" alt="GPS icon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6E3E8967" w14:textId="054011D4" w:rsidR="0063784D" w:rsidRPr="00B46CD9" w:rsidRDefault="00B46CD9" w:rsidP="006E23B3">
            <w:pPr>
              <w:pStyle w:val="Information"/>
              <w:rPr>
                <w:lang w:val="da-DK"/>
              </w:rPr>
            </w:pPr>
            <w:r w:rsidRPr="00B46CD9">
              <w:rPr>
                <w:lang w:val="da-DK"/>
              </w:rPr>
              <w:t xml:space="preserve">Søren </w:t>
            </w:r>
            <w:r w:rsidRPr="00B46CD9">
              <w:rPr>
                <w:lang w:val="da-DK"/>
              </w:rPr>
              <w:t>Frichs vej 23B 3, 8</w:t>
            </w:r>
            <w:r w:rsidR="0063784D" w:rsidRPr="00B46CD9">
              <w:rPr>
                <w:lang w:val="da-DK"/>
              </w:rPr>
              <w:t xml:space="preserve"> </w:t>
            </w:r>
          </w:p>
          <w:p w14:paraId="702A3178" w14:textId="28BA5D8A" w:rsidR="0063784D" w:rsidRPr="00B46CD9" w:rsidRDefault="00B46CD9" w:rsidP="006E23B3">
            <w:pPr>
              <w:pStyle w:val="Information"/>
              <w:rPr>
                <w:lang w:val="da-DK"/>
              </w:rPr>
            </w:pPr>
            <w:r w:rsidRPr="00B46CD9">
              <w:rPr>
                <w:lang w:val="da-DK"/>
              </w:rPr>
              <w:t>Aarhus</w:t>
            </w:r>
            <w:r w:rsidR="00B93C94" w:rsidRPr="00B46CD9">
              <w:rPr>
                <w:lang w:val="da-DK"/>
              </w:rPr>
              <w:t xml:space="preserve">, </w:t>
            </w:r>
            <w:r w:rsidRPr="00B46CD9">
              <w:rPr>
                <w:lang w:val="da-DK"/>
              </w:rPr>
              <w:t>8000</w:t>
            </w:r>
          </w:p>
        </w:tc>
      </w:tr>
      <w:tr w:rsidR="0063784D" w:rsidRPr="002E4AFC" w14:paraId="12EDEF90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55E7C140" w14:textId="77777777" w:rsidR="0063784D" w:rsidRPr="00B46CD9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  <w:lang w:val="da-DK"/>
              </w:rPr>
            </w:pPr>
          </w:p>
        </w:tc>
        <w:tc>
          <w:tcPr>
            <w:tcW w:w="839" w:type="dxa"/>
            <w:vMerge/>
          </w:tcPr>
          <w:p w14:paraId="36ED9BF4" w14:textId="77777777" w:rsidR="0063784D" w:rsidRPr="00B46CD9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  <w:lang w:val="da-DK"/>
              </w:rPr>
            </w:pPr>
          </w:p>
        </w:tc>
        <w:tc>
          <w:tcPr>
            <w:tcW w:w="525" w:type="dxa"/>
            <w:vAlign w:val="center"/>
          </w:tcPr>
          <w:p w14:paraId="5484A21A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295D4737" wp14:editId="7A81D242">
                      <wp:extent cx="165100" cy="165100"/>
                      <wp:effectExtent l="0" t="0" r="6350" b="6350"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42407D" id="Shape" o:spid="_x0000_s1026" alt="Phon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7F4B9DB4" w14:textId="717B7076" w:rsidR="00B93C94" w:rsidRPr="002E4AFC" w:rsidRDefault="00B93C94" w:rsidP="006E23B3">
            <w:pPr>
              <w:pStyle w:val="Information"/>
            </w:pPr>
            <w:r>
              <w:t>+45 27 58 11 07</w:t>
            </w:r>
          </w:p>
        </w:tc>
      </w:tr>
      <w:tr w:rsidR="0063784D" w:rsidRPr="002E4AFC" w14:paraId="3A1670DB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4D0C33D0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682C9DDC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12B0DEF6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616C2C0B" wp14:editId="0DE2802F">
                      <wp:extent cx="165100" cy="165100"/>
                      <wp:effectExtent l="0" t="0" r="6350" b="6350"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B2084CE" id="Shape" o:spid="_x0000_s1026" alt="email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63A6F7B9" w14:textId="66C6537E" w:rsidR="0063784D" w:rsidRDefault="00B46CD9" w:rsidP="006E23B3">
            <w:pPr>
              <w:pStyle w:val="Information"/>
            </w:pPr>
            <w:r>
              <w:t>t</w:t>
            </w:r>
            <w:r w:rsidR="00B93C94">
              <w:t>echnomusicgaming11</w:t>
            </w:r>
          </w:p>
          <w:p w14:paraId="26663545" w14:textId="6EB012A8" w:rsidR="00B93C94" w:rsidRPr="002E4AFC" w:rsidRDefault="00B93C94" w:rsidP="006E23B3">
            <w:pPr>
              <w:pStyle w:val="Information"/>
            </w:pPr>
            <w:r>
              <w:t>7@gmail.com</w:t>
            </w:r>
          </w:p>
        </w:tc>
      </w:tr>
      <w:tr w:rsidR="0063784D" w:rsidRPr="002E4AFC" w14:paraId="7DE7DFD5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09F464C4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7FCA798F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15A6524C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455C4AEA" wp14:editId="00B2C38F">
                      <wp:extent cx="165100" cy="165100"/>
                      <wp:effectExtent l="0" t="0" r="6350" b="6350"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E96E05" id="Shape" o:spid="_x0000_s1026" alt="websit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6943A78C" w14:textId="3B1FB103" w:rsidR="0063784D" w:rsidRDefault="00B46CD9" w:rsidP="006E23B3">
            <w:pPr>
              <w:pStyle w:val="Information"/>
            </w:pPr>
            <w:r>
              <w:t>s</w:t>
            </w:r>
            <w:r w:rsidR="00B93C94">
              <w:t>cottcv.error404networ</w:t>
            </w:r>
          </w:p>
          <w:p w14:paraId="28AFDE17" w14:textId="36A70AF7" w:rsidR="00F71D66" w:rsidRPr="002E4AFC" w:rsidRDefault="00B93C94" w:rsidP="006E23B3">
            <w:pPr>
              <w:pStyle w:val="Information"/>
            </w:pPr>
            <w:r>
              <w:t>k.gg</w:t>
            </w:r>
          </w:p>
        </w:tc>
      </w:tr>
      <w:tr w:rsidR="006E23B3" w:rsidRPr="002E4AFC" w14:paraId="62BB7401" w14:textId="77777777" w:rsidTr="0063784D">
        <w:trPr>
          <w:trHeight w:val="796"/>
          <w:jc w:val="center"/>
        </w:trPr>
        <w:tc>
          <w:tcPr>
            <w:tcW w:w="6106" w:type="dxa"/>
            <w:vMerge/>
          </w:tcPr>
          <w:p w14:paraId="4382F985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12AB48FF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4D80D6FA" w14:textId="415C7E39" w:rsidR="006E23B3" w:rsidRDefault="006E23B3" w:rsidP="006E23B3">
            <w:pPr>
              <w:rPr>
                <w:rFonts w:ascii="Arial" w:hAnsi="Arial"/>
              </w:rPr>
            </w:pPr>
          </w:p>
          <w:p w14:paraId="1463180B" w14:textId="77777777" w:rsidR="00F71D66" w:rsidRDefault="00F71D66" w:rsidP="006E23B3">
            <w:pPr>
              <w:rPr>
                <w:rFonts w:ascii="Arial" w:hAnsi="Arial"/>
              </w:rPr>
            </w:pPr>
          </w:p>
          <w:p w14:paraId="73E7C40E" w14:textId="1D593AA2" w:rsidR="00B46CD9" w:rsidRDefault="00F71D66" w:rsidP="006E23B3">
            <w:pPr>
              <w:rPr>
                <w:rFonts w:asciiTheme="majorHAnsi" w:hAnsiTheme="majorHAnsi"/>
                <w:sz w:val="26"/>
                <w:szCs w:val="26"/>
              </w:rPr>
            </w:pPr>
            <w:r>
              <w:rPr>
                <w:rFonts w:asciiTheme="majorHAnsi" w:hAnsiTheme="majorHAnsi"/>
                <w:sz w:val="26"/>
                <w:szCs w:val="26"/>
              </w:rPr>
              <w:t>Languages</w:t>
            </w:r>
          </w:p>
          <w:p w14:paraId="1D907B60" w14:textId="30BD1501" w:rsidR="00F71D66" w:rsidRPr="00F71D66" w:rsidRDefault="00F71D66" w:rsidP="00F71D66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sz w:val="26"/>
                <w:szCs w:val="26"/>
              </w:rPr>
            </w:pPr>
            <w:r>
              <w:rPr>
                <w:rFonts w:cstheme="minorHAnsi"/>
                <w:sz w:val="22"/>
                <w:szCs w:val="22"/>
              </w:rPr>
              <w:t>English</w:t>
            </w:r>
          </w:p>
          <w:p w14:paraId="60DB87BA" w14:textId="36728EBC" w:rsidR="00F71D66" w:rsidRPr="00F71D66" w:rsidRDefault="00F71D66" w:rsidP="00F71D66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sz w:val="26"/>
                <w:szCs w:val="26"/>
              </w:rPr>
            </w:pPr>
            <w:r>
              <w:rPr>
                <w:rFonts w:cstheme="minorHAnsi"/>
                <w:sz w:val="22"/>
                <w:szCs w:val="22"/>
              </w:rPr>
              <w:t>Danish</w:t>
            </w:r>
          </w:p>
          <w:p w14:paraId="63DAA187" w14:textId="370D17D1" w:rsidR="00F71D66" w:rsidRPr="00F71D66" w:rsidRDefault="00F71D66" w:rsidP="00F71D66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sz w:val="26"/>
                <w:szCs w:val="26"/>
              </w:rPr>
            </w:pPr>
            <w:r>
              <w:rPr>
                <w:rFonts w:cstheme="minorHAnsi"/>
                <w:sz w:val="22"/>
                <w:szCs w:val="22"/>
              </w:rPr>
              <w:t>A small bit of spanish</w:t>
            </w:r>
          </w:p>
          <w:p w14:paraId="501C24C5" w14:textId="51F04561" w:rsidR="00F71D66" w:rsidRPr="00F71D66" w:rsidRDefault="00F71D66" w:rsidP="006E23B3">
            <w:pPr>
              <w:rPr>
                <w:rFonts w:asciiTheme="majorHAnsi" w:hAnsiTheme="majorHAnsi"/>
                <w:sz w:val="26"/>
                <w:szCs w:val="26"/>
              </w:rPr>
            </w:pPr>
          </w:p>
        </w:tc>
      </w:tr>
    </w:tbl>
    <w:p w14:paraId="4C5E2D6B" w14:textId="77777777" w:rsidR="00CE6104" w:rsidRPr="0006568A" w:rsidRDefault="00CE6104" w:rsidP="0006568A"/>
    <w:sectPr w:rsidR="00CE6104" w:rsidRPr="0006568A" w:rsidSect="004E20D1"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5827A" w14:textId="77777777" w:rsidR="004E20D1" w:rsidRDefault="004E20D1" w:rsidP="009129A0">
      <w:r>
        <w:separator/>
      </w:r>
    </w:p>
  </w:endnote>
  <w:endnote w:type="continuationSeparator" w:id="0">
    <w:p w14:paraId="3B803E5B" w14:textId="77777777" w:rsidR="004E20D1" w:rsidRDefault="004E20D1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86E7E1A-EB9C-4561-8FE5-9ED7D0469CF8}"/>
    <w:embedBold r:id="rId2" w:fontKey="{AB44C425-71C2-4E5D-8CDA-3758AA0FD3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3125CB44-DC29-4B7C-A0A4-4595D65CCCC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8145D566-FDA8-4474-AD63-4C29616976E8}"/>
    <w:embedBold r:id="rId5" w:fontKey="{E1D4714E-12E7-490F-AA36-409F4B4A8756}"/>
    <w:embedItalic r:id="rId6" w:fontKey="{F668F588-2C07-4D4E-8D72-743C487553B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018D697F-A35D-4907-AAA2-4AAD85586945}"/>
    <w:embedBold r:id="rId8" w:fontKey="{8A443542-BDF5-494B-B58C-3954F2243FD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CE1AC" w14:textId="77777777" w:rsidR="004E20D1" w:rsidRDefault="004E20D1" w:rsidP="009129A0">
      <w:r>
        <w:separator/>
      </w:r>
    </w:p>
  </w:footnote>
  <w:footnote w:type="continuationSeparator" w:id="0">
    <w:p w14:paraId="6297E03C" w14:textId="77777777" w:rsidR="004E20D1" w:rsidRDefault="004E20D1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6F554F90"/>
    <w:multiLevelType w:val="hybridMultilevel"/>
    <w:tmpl w:val="AB045C40"/>
    <w:lvl w:ilvl="0" w:tplc="72405E78">
      <w:start w:val="1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  <w:color w:val="202B6A" w:themeColor="accent1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3E547D"/>
    <w:multiLevelType w:val="multilevel"/>
    <w:tmpl w:val="166205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251084815">
    <w:abstractNumId w:val="12"/>
  </w:num>
  <w:num w:numId="2" w16cid:durableId="1492259617">
    <w:abstractNumId w:val="8"/>
  </w:num>
  <w:num w:numId="3" w16cid:durableId="352876132">
    <w:abstractNumId w:val="16"/>
  </w:num>
  <w:num w:numId="4" w16cid:durableId="441464904">
    <w:abstractNumId w:val="13"/>
  </w:num>
  <w:num w:numId="5" w16cid:durableId="139469646">
    <w:abstractNumId w:val="14"/>
  </w:num>
  <w:num w:numId="6" w16cid:durableId="1799252278">
    <w:abstractNumId w:val="20"/>
  </w:num>
  <w:num w:numId="7" w16cid:durableId="1069571784">
    <w:abstractNumId w:val="7"/>
  </w:num>
  <w:num w:numId="8" w16cid:durableId="941453935">
    <w:abstractNumId w:val="11"/>
  </w:num>
  <w:num w:numId="9" w16cid:durableId="1279802161">
    <w:abstractNumId w:val="18"/>
  </w:num>
  <w:num w:numId="10" w16cid:durableId="420491137">
    <w:abstractNumId w:val="2"/>
  </w:num>
  <w:num w:numId="11" w16cid:durableId="1752308132">
    <w:abstractNumId w:val="6"/>
  </w:num>
  <w:num w:numId="12" w16cid:durableId="1701587531">
    <w:abstractNumId w:val="1"/>
  </w:num>
  <w:num w:numId="13" w16cid:durableId="1656564808">
    <w:abstractNumId w:val="3"/>
  </w:num>
  <w:num w:numId="14" w16cid:durableId="1792823477">
    <w:abstractNumId w:val="10"/>
  </w:num>
  <w:num w:numId="15" w16cid:durableId="760836574">
    <w:abstractNumId w:val="9"/>
  </w:num>
  <w:num w:numId="16" w16cid:durableId="674845737">
    <w:abstractNumId w:val="17"/>
  </w:num>
  <w:num w:numId="17" w16cid:durableId="2002469520">
    <w:abstractNumId w:val="4"/>
  </w:num>
  <w:num w:numId="18" w16cid:durableId="225461974">
    <w:abstractNumId w:val="24"/>
  </w:num>
  <w:num w:numId="19" w16cid:durableId="1192108160">
    <w:abstractNumId w:val="19"/>
  </w:num>
  <w:num w:numId="20" w16cid:durableId="377433944">
    <w:abstractNumId w:val="15"/>
  </w:num>
  <w:num w:numId="21" w16cid:durableId="1781754994">
    <w:abstractNumId w:val="23"/>
  </w:num>
  <w:num w:numId="22" w16cid:durableId="3822402">
    <w:abstractNumId w:val="5"/>
  </w:num>
  <w:num w:numId="23" w16cid:durableId="196049943">
    <w:abstractNumId w:val="0"/>
  </w:num>
  <w:num w:numId="24" w16cid:durableId="482115106">
    <w:abstractNumId w:val="0"/>
  </w:num>
  <w:num w:numId="25" w16cid:durableId="926688883">
    <w:abstractNumId w:val="21"/>
  </w:num>
  <w:num w:numId="26" w16cid:durableId="1139299091">
    <w:abstractNumId w:val="2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78F"/>
    <w:rsid w:val="00052382"/>
    <w:rsid w:val="0006568A"/>
    <w:rsid w:val="00076F0F"/>
    <w:rsid w:val="00084253"/>
    <w:rsid w:val="000D1F49"/>
    <w:rsid w:val="000E6867"/>
    <w:rsid w:val="001727CA"/>
    <w:rsid w:val="00203AD8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4E20D1"/>
    <w:rsid w:val="005112D0"/>
    <w:rsid w:val="00577E06"/>
    <w:rsid w:val="005A3BF7"/>
    <w:rsid w:val="005B549E"/>
    <w:rsid w:val="005F2035"/>
    <w:rsid w:val="005F78E5"/>
    <w:rsid w:val="005F7990"/>
    <w:rsid w:val="0062317B"/>
    <w:rsid w:val="00635B84"/>
    <w:rsid w:val="0063739C"/>
    <w:rsid w:val="0063784D"/>
    <w:rsid w:val="006B278F"/>
    <w:rsid w:val="006E23B3"/>
    <w:rsid w:val="0076079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B46CD9"/>
    <w:rsid w:val="00B753AF"/>
    <w:rsid w:val="00B933F2"/>
    <w:rsid w:val="00B93C94"/>
    <w:rsid w:val="00BD4753"/>
    <w:rsid w:val="00BD5CB1"/>
    <w:rsid w:val="00BE62EE"/>
    <w:rsid w:val="00C003BA"/>
    <w:rsid w:val="00C24813"/>
    <w:rsid w:val="00C46878"/>
    <w:rsid w:val="00C80EF6"/>
    <w:rsid w:val="00CB4A51"/>
    <w:rsid w:val="00CD4532"/>
    <w:rsid w:val="00CD47B0"/>
    <w:rsid w:val="00CE6104"/>
    <w:rsid w:val="00CE7918"/>
    <w:rsid w:val="00D16163"/>
    <w:rsid w:val="00D70BFC"/>
    <w:rsid w:val="00DB3FAD"/>
    <w:rsid w:val="00DC3E3C"/>
    <w:rsid w:val="00E61C09"/>
    <w:rsid w:val="00EB3B58"/>
    <w:rsid w:val="00EC7359"/>
    <w:rsid w:val="00EE3054"/>
    <w:rsid w:val="00F00606"/>
    <w:rsid w:val="00F01256"/>
    <w:rsid w:val="00F71D66"/>
    <w:rsid w:val="00FA063B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0F9C2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F71D66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qFormat/>
    <w:rsid w:val="0063784D"/>
    <w:rPr>
      <w:b/>
      <w:bCs/>
      <w:color w:val="202B6A" w:themeColor="accent1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ot0300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093F5BB-135F-4F3C-BE81-6429E9317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A848E-6DB2-4529-9494-C04DCC960B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AB763E-F005-4C14-99AA-B82BBF40431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resume.dotx</Template>
  <TotalTime>0</TotalTime>
  <Pages>1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2023-11-16T07:42:00Z</dcterms:created>
  <dcterms:modified xsi:type="dcterms:W3CDTF">2024-01-26T11:30:00Z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